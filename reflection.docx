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*Reflection on My Learning Experience*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Throughout this project, I had the opportunity to engage with  understanding of programming concepts. With the use of AInIbwas able to learn able to learn new information in c++</w:t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I gained a lot of knowledgea more  in C++ programming, specifically in: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Variables, data types, and operators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Control structures (if/else, loops, switch)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Functions and function prototypes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Arrays and vectors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I was able to develop some problem-solving skills through: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Debugging and error handling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Logical thinking and algorithm design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Effective use of libraries 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Enhanced understanding of: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Structs and classes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File input/output operations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Dynamic memory allocation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Familiarized myself with: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ISS (Integer Sequence Sorting) algorithms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Auto-keyword for automatic variable type deduction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    - Vector operations (push_back, size, empty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*Vector Operations:*</w:t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I learned to how to manipulate vectors using various methods, including: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`push_back()`: Adding elements to the end of a vector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`size()`: Retrieving the number of elements in a vector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`empty()`: Checking if a vector is empty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`at()`: Accessing elements at specific indices</w:t>
      </w:r>
    </w:p>
    <w:p>
      <w:pPr>
        <w:rPr>
          <w:rFonts w:ascii="Calibri" w:cs="Calibri" w:hAnsi="Calibri"/>
          <w:sz w:val="28"/>
          <w:szCs w:val="28"/>
          <w:u w:val="single"/>
        </w:rPr>
      </w:pPr>
      <w:r>
        <w:rPr>
          <w:rFonts w:ascii="Calibri" w:cs="Calibri" w:hAnsi="Calibri"/>
          <w:sz w:val="28"/>
          <w:szCs w:val="28"/>
          <w:u w:val="single"/>
        </w:rPr>
        <w:t>Ensuring Originality:</w:t>
      </w: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Throughout this project, I ensured the work remained originally mine by: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- Utilizing AI resources as references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 xml:space="preserve">--I wrote the code first then asked asked AI how to solve some problems which I some didn't understand </w:t>
      </w:r>
    </w:p>
    <w:p>
      <w:pPr>
        <w:rPr>
          <w:rFonts w:ascii="Calibri" w:cs="Calibri" w:hAnsi="Calibri"/>
          <w:sz w:val="28"/>
          <w:szCs w:val="28"/>
          <w:u w:val="single"/>
        </w:rPr>
      </w:pPr>
      <w:r>
        <w:rPr>
          <w:rFonts w:ascii="Calibri" w:cs="Calibri" w:hAnsi="Calibri"/>
          <w:sz w:val="28"/>
          <w:szCs w:val="28"/>
          <w:u w:val="single"/>
        </w:rPr>
        <w:t>Conclusion:</w:t>
      </w:r>
    </w:p>
    <w:p>
      <w:pPr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sz w:val="28"/>
          <w:szCs w:val="28"/>
        </w:rPr>
        <w:t>This project has been an invaluable learning experience, allowing me to grow as a computer science student and develop a deeper appreciation for the complexities of computer science. I look forward to applying these skills in future endeavors be at exams ,or exercises given to me</w:t>
      </w:r>
      <w:bookmarkStart w:id="0" w:name="_GoBack"/>
      <w:bookmarkEnd w:id="0"/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p>
      <w:pPr>
        <w:rPr>
          <w:rFonts w:ascii="Calibri" w:cs="Calibri" w:hAnsi="Calibri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3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List Paragraph"/>
    <w:basedOn w:val="0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Yozo_Office</Application>
  <Pages>2</Pages>
  <Words>267</Words>
  <Characters>1435</Characters>
  <Lines>42</Lines>
  <Paragraphs>31</Paragraphs>
  <CharactersWithSpaces>1726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 Sithole</dc:creator>
  <cp:lastModifiedBy>vivo user</cp:lastModifiedBy>
  <cp:revision>2</cp:revision>
  <dcterms:created xsi:type="dcterms:W3CDTF">2024-09-28T13:09:00Z</dcterms:created>
  <dcterms:modified xsi:type="dcterms:W3CDTF">2024-10-05T11:25:45Z</dcterms:modified>
</cp:coreProperties>
</file>